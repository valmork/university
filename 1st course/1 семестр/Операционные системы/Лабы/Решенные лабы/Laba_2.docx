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AA1" w:rsidRPr="00813E9A" w:rsidRDefault="009E3AA1" w:rsidP="009E3AA1">
      <w:pPr>
        <w:pStyle w:val="a5"/>
        <w:jc w:val="center"/>
        <w:rPr>
          <w:color w:val="000000"/>
          <w:sz w:val="28"/>
          <w:szCs w:val="28"/>
        </w:rPr>
      </w:pPr>
      <w:r w:rsidRPr="00813E9A">
        <w:rPr>
          <w:color w:val="000000"/>
          <w:sz w:val="28"/>
          <w:szCs w:val="28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9E3AA1" w:rsidRPr="00813E9A" w:rsidRDefault="009E3AA1" w:rsidP="009E3AA1">
      <w:pPr>
        <w:pStyle w:val="a5"/>
        <w:jc w:val="center"/>
        <w:rPr>
          <w:color w:val="000000"/>
          <w:sz w:val="28"/>
          <w:szCs w:val="28"/>
        </w:rPr>
      </w:pPr>
    </w:p>
    <w:p w:rsidR="009E3AA1" w:rsidRPr="00813E9A" w:rsidRDefault="009E3AA1" w:rsidP="009E3AA1">
      <w:pPr>
        <w:pStyle w:val="a5"/>
        <w:jc w:val="center"/>
        <w:rPr>
          <w:color w:val="000000"/>
          <w:sz w:val="28"/>
          <w:szCs w:val="28"/>
        </w:rPr>
      </w:pPr>
      <w:r w:rsidRPr="00813E9A">
        <w:rPr>
          <w:color w:val="000000"/>
          <w:sz w:val="28"/>
          <w:szCs w:val="28"/>
        </w:rPr>
        <w:t>Кафедра «Информационные системы и технологии»</w:t>
      </w:r>
    </w:p>
    <w:p w:rsidR="009E3AA1" w:rsidRPr="00813E9A" w:rsidRDefault="009E3AA1" w:rsidP="009E3AA1">
      <w:pPr>
        <w:pStyle w:val="a5"/>
        <w:rPr>
          <w:color w:val="000000"/>
          <w:sz w:val="28"/>
          <w:szCs w:val="28"/>
        </w:rPr>
      </w:pPr>
    </w:p>
    <w:p w:rsidR="009E3AA1" w:rsidRPr="00813E9A" w:rsidRDefault="009E3AA1" w:rsidP="009E3AA1">
      <w:pPr>
        <w:pStyle w:val="a5"/>
        <w:jc w:val="center"/>
        <w:rPr>
          <w:color w:val="000000"/>
          <w:sz w:val="28"/>
          <w:szCs w:val="28"/>
        </w:rPr>
      </w:pPr>
    </w:p>
    <w:p w:rsidR="009E3AA1" w:rsidRPr="00813E9A" w:rsidRDefault="009E3AA1" w:rsidP="009E3AA1">
      <w:pPr>
        <w:pStyle w:val="a5"/>
        <w:jc w:val="center"/>
        <w:rPr>
          <w:b/>
          <w:color w:val="000000"/>
          <w:sz w:val="28"/>
          <w:szCs w:val="28"/>
        </w:rPr>
      </w:pPr>
      <w:r w:rsidRPr="00813E9A">
        <w:rPr>
          <w:b/>
          <w:color w:val="000000"/>
          <w:sz w:val="28"/>
          <w:szCs w:val="28"/>
        </w:rPr>
        <w:t>Отчет</w:t>
      </w:r>
    </w:p>
    <w:p w:rsidR="009E3AA1" w:rsidRPr="00813E9A" w:rsidRDefault="009E3AA1" w:rsidP="009E3AA1">
      <w:pPr>
        <w:jc w:val="center"/>
        <w:rPr>
          <w:sz w:val="28"/>
          <w:szCs w:val="28"/>
        </w:rPr>
      </w:pPr>
      <w:r w:rsidRPr="00813E9A">
        <w:rPr>
          <w:sz w:val="28"/>
          <w:szCs w:val="28"/>
        </w:rPr>
        <w:t>По лабораторной работе №2</w:t>
      </w: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b/>
          <w:sz w:val="28"/>
          <w:szCs w:val="28"/>
        </w:rPr>
      </w:pPr>
      <w:r w:rsidRPr="00813E9A">
        <w:rPr>
          <w:b/>
          <w:sz w:val="28"/>
          <w:szCs w:val="28"/>
        </w:rPr>
        <w:t>«</w:t>
      </w:r>
      <w:r w:rsidRPr="00813E9A">
        <w:rPr>
          <w:b/>
          <w:color w:val="000000"/>
          <w:sz w:val="28"/>
          <w:szCs w:val="28"/>
        </w:rPr>
        <w:t>Изучение файловой системы и функций по обработке и управлению данными</w:t>
      </w:r>
      <w:r w:rsidRPr="00813E9A">
        <w:rPr>
          <w:b/>
          <w:sz w:val="28"/>
          <w:szCs w:val="28"/>
        </w:rPr>
        <w:t>»</w:t>
      </w: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Default="009E3AA1" w:rsidP="009E3AA1">
      <w:pPr>
        <w:jc w:val="center"/>
        <w:rPr>
          <w:sz w:val="28"/>
          <w:szCs w:val="28"/>
        </w:rPr>
      </w:pPr>
    </w:p>
    <w:p w:rsidR="009E3AA1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ind w:firstLine="6300"/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 w:rsidRPr="00813E9A">
        <w:rPr>
          <w:sz w:val="28"/>
          <w:szCs w:val="28"/>
        </w:rPr>
        <w:t>: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Pr="00813E9A">
        <w:rPr>
          <w:sz w:val="28"/>
          <w:szCs w:val="28"/>
        </w:rPr>
        <w:t xml:space="preserve"> группы </w:t>
      </w:r>
      <w:r>
        <w:rPr>
          <w:sz w:val="28"/>
          <w:szCs w:val="28"/>
        </w:rPr>
        <w:t>11-ПГ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  <w:r>
        <w:rPr>
          <w:sz w:val="28"/>
          <w:szCs w:val="28"/>
        </w:rPr>
        <w:t>Заруднев А.С.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</w:p>
    <w:p w:rsidR="009E3AA1" w:rsidRPr="00813E9A" w:rsidRDefault="009E3AA1" w:rsidP="009E3AA1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 xml:space="preserve">Проверил: 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>Доцент кафедры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>информационных систем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</w:p>
    <w:p w:rsidR="009E3AA1" w:rsidRPr="00813E9A" w:rsidRDefault="009E3AA1" w:rsidP="009E3AA1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>Рыженков Д.В.</w:t>
      </w:r>
    </w:p>
    <w:p w:rsidR="009E3AA1" w:rsidRPr="00813E9A" w:rsidRDefault="009E3AA1" w:rsidP="009E3AA1">
      <w:pPr>
        <w:ind w:firstLine="6300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Default="009E3AA1" w:rsidP="009E3AA1">
      <w:pPr>
        <w:jc w:val="center"/>
        <w:rPr>
          <w:sz w:val="28"/>
          <w:szCs w:val="28"/>
        </w:rPr>
      </w:pPr>
    </w:p>
    <w:p w:rsidR="009E3AA1" w:rsidRPr="00813E9A" w:rsidRDefault="009E3AA1" w:rsidP="009E3AA1">
      <w:pPr>
        <w:jc w:val="center"/>
        <w:rPr>
          <w:sz w:val="28"/>
          <w:szCs w:val="28"/>
        </w:rPr>
      </w:pPr>
    </w:p>
    <w:p w:rsidR="009E3AA1" w:rsidRDefault="009E3AA1" w:rsidP="009E3AA1">
      <w:pPr>
        <w:jc w:val="center"/>
        <w:rPr>
          <w:sz w:val="28"/>
          <w:szCs w:val="28"/>
        </w:rPr>
      </w:pPr>
      <w:r w:rsidRPr="00813E9A">
        <w:rPr>
          <w:sz w:val="28"/>
          <w:szCs w:val="28"/>
        </w:rPr>
        <w:t>Орёл, 20</w:t>
      </w:r>
      <w:r>
        <w:rPr>
          <w:sz w:val="28"/>
          <w:szCs w:val="28"/>
        </w:rPr>
        <w:t>21</w:t>
      </w:r>
    </w:p>
    <w:p w:rsidR="009E3AA1" w:rsidRPr="00813E9A" w:rsidRDefault="009E3AA1" w:rsidP="009E3AA1">
      <w:pPr>
        <w:pStyle w:val="a5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5C2101" wp14:editId="396AD471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2123995" cy="380884"/>
            <wp:effectExtent l="0" t="0" r="0" b="635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3995" cy="38088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813E9A">
        <w:rPr>
          <w:color w:val="000000"/>
          <w:sz w:val="28"/>
          <w:szCs w:val="28"/>
        </w:rPr>
        <w:t>2. Используя команды ОС LINUX, создали два текстовых файла.</w:t>
      </w: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9E3AA1" w:rsidRPr="00813E9A" w:rsidRDefault="009E3AA1" w:rsidP="009E3AA1">
      <w:pPr>
        <w:pStyle w:val="a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Полученные файлы объединили</w:t>
      </w:r>
      <w:r w:rsidRPr="00813E9A">
        <w:rPr>
          <w:color w:val="000000"/>
          <w:sz w:val="28"/>
          <w:szCs w:val="28"/>
        </w:rPr>
        <w:t xml:space="preserve"> в один ф</w:t>
      </w:r>
      <w:r>
        <w:rPr>
          <w:color w:val="000000"/>
          <w:sz w:val="28"/>
          <w:szCs w:val="28"/>
        </w:rPr>
        <w:t>айл и его содержимое просмотрели</w:t>
      </w:r>
      <w:r w:rsidRPr="00813E9A">
        <w:rPr>
          <w:color w:val="000000"/>
          <w:sz w:val="28"/>
          <w:szCs w:val="28"/>
        </w:rPr>
        <w:t xml:space="preserve"> на экране.</w:t>
      </w:r>
    </w:p>
    <w:p w:rsidR="006D3F71" w:rsidRDefault="006D3F71" w:rsidP="009E3AA1">
      <w:pPr>
        <w:pStyle w:val="Standard"/>
      </w:pPr>
    </w:p>
    <w:p w:rsidR="006D3F71" w:rsidRDefault="009E3AA1" w:rsidP="009E3AA1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3" behindDoc="0" locked="0" layoutInCell="1" allowOverlap="1" wp14:anchorId="4987B531" wp14:editId="763EF82E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010037" cy="743041"/>
            <wp:effectExtent l="0" t="0" r="0" b="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37" cy="7430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9E3AA1" w:rsidRDefault="009E3AA1" w:rsidP="009E3AA1">
      <w:pPr>
        <w:pStyle w:val="a5"/>
        <w:jc w:val="both"/>
      </w:pPr>
      <w:r>
        <w:rPr>
          <w:color w:val="000000"/>
          <w:sz w:val="28"/>
          <w:szCs w:val="28"/>
        </w:rPr>
        <w:t>4. Создали новую директорию и переместили</w:t>
      </w:r>
      <w:r w:rsidRPr="00813E9A">
        <w:rPr>
          <w:color w:val="000000"/>
          <w:sz w:val="28"/>
          <w:szCs w:val="28"/>
        </w:rPr>
        <w:t xml:space="preserve"> в нее полученные файлы.</w:t>
      </w:r>
    </w:p>
    <w:p w:rsidR="006D3F71" w:rsidRDefault="009E3AA1" w:rsidP="009E3AA1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1465301C" wp14:editId="08F35A72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3162242" cy="866878"/>
            <wp:effectExtent l="0" t="0" r="635" b="0"/>
            <wp:wrapSquare wrapText="bothSides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242" cy="866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9E3AA1" w:rsidRDefault="009E3AA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9E3AA1" w:rsidRDefault="009E3AA1" w:rsidP="009E3AA1">
      <w:pPr>
        <w:pStyle w:val="a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Вывели</w:t>
      </w:r>
      <w:r w:rsidRPr="00813E9A">
        <w:rPr>
          <w:color w:val="000000"/>
          <w:sz w:val="28"/>
          <w:szCs w:val="28"/>
        </w:rPr>
        <w:t xml:space="preserve"> полную информацию обо</w:t>
      </w:r>
      <w:r>
        <w:rPr>
          <w:color w:val="000000"/>
          <w:sz w:val="28"/>
          <w:szCs w:val="28"/>
        </w:rPr>
        <w:t xml:space="preserve"> всех файлах и проанализировали</w:t>
      </w:r>
      <w:r w:rsidRPr="00813E9A">
        <w:rPr>
          <w:color w:val="000000"/>
          <w:sz w:val="28"/>
          <w:szCs w:val="28"/>
        </w:rPr>
        <w:t xml:space="preserve"> уровни доступа.</w:t>
      </w:r>
    </w:p>
    <w:p w:rsidR="006D3F71" w:rsidRDefault="009E3AA1" w:rsidP="009E3AA1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695837" cy="2286000"/>
            <wp:effectExtent l="0" t="0" r="9525" b="0"/>
            <wp:wrapSquare wrapText="bothSides"/>
            <wp:docPr id="4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37" cy="2286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9E3AA1" w:rsidRDefault="009E3AA1" w:rsidP="009E3AA1">
      <w:pPr>
        <w:pStyle w:val="Standard"/>
      </w:pPr>
    </w:p>
    <w:p w:rsidR="009E3AA1" w:rsidRDefault="009E3AA1" w:rsidP="009E3AA1">
      <w:pPr>
        <w:pStyle w:val="a5"/>
        <w:jc w:val="both"/>
      </w:pPr>
      <w:r>
        <w:rPr>
          <w:color w:val="000000"/>
          <w:sz w:val="28"/>
          <w:szCs w:val="28"/>
        </w:rPr>
        <w:lastRenderedPageBreak/>
        <w:t>6</w:t>
      </w:r>
      <w:r>
        <w:rPr>
          <w:color w:val="000000"/>
          <w:sz w:val="28"/>
          <w:szCs w:val="28"/>
        </w:rPr>
        <w:t>-7</w:t>
      </w:r>
      <w:r>
        <w:rPr>
          <w:color w:val="000000"/>
          <w:sz w:val="28"/>
          <w:szCs w:val="28"/>
        </w:rPr>
        <w:t>. Добавили</w:t>
      </w:r>
      <w:r w:rsidRPr="00813E9A">
        <w:rPr>
          <w:color w:val="000000"/>
          <w:sz w:val="28"/>
          <w:szCs w:val="28"/>
        </w:rPr>
        <w:t xml:space="preserve"> для всех трех файлов право выполнения членам г</w:t>
      </w:r>
      <w:r>
        <w:rPr>
          <w:color w:val="000000"/>
          <w:sz w:val="28"/>
          <w:szCs w:val="28"/>
        </w:rPr>
        <w:t>руппы и остальным пользователям и посмотрели атрибуты всех файлов.</w:t>
      </w:r>
    </w:p>
    <w:p w:rsidR="009E3AA1" w:rsidRDefault="009E3AA1" w:rsidP="009E3AA1">
      <w:pPr>
        <w:pStyle w:val="Standard"/>
      </w:pPr>
    </w:p>
    <w:p w:rsidR="009E3AA1" w:rsidRDefault="009E3AA1" w:rsidP="009E3AA1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4" behindDoc="0" locked="0" layoutInCell="1" allowOverlap="1" wp14:anchorId="00C6E423" wp14:editId="692ABA93">
            <wp:simplePos x="0" y="0"/>
            <wp:positionH relativeFrom="margin">
              <wp:align>left</wp:align>
            </wp:positionH>
            <wp:positionV relativeFrom="paragraph">
              <wp:posOffset>-262890</wp:posOffset>
            </wp:positionV>
            <wp:extent cx="5095795" cy="1019162"/>
            <wp:effectExtent l="0" t="0" r="0" b="0"/>
            <wp:wrapSquare wrapText="bothSides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795" cy="10191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9E3AA1" w:rsidRDefault="009E3AA1" w:rsidP="009E3AA1">
      <w:pPr>
        <w:pStyle w:val="Standard"/>
      </w:pPr>
    </w:p>
    <w:p w:rsidR="009E3AA1" w:rsidRDefault="009E3AA1" w:rsidP="009E3AA1">
      <w:pPr>
        <w:pStyle w:val="Standard"/>
      </w:pPr>
    </w:p>
    <w:p w:rsidR="009E3AA1" w:rsidRDefault="009E3AA1" w:rsidP="009E3AA1">
      <w:pPr>
        <w:pStyle w:val="Standard"/>
      </w:pPr>
    </w:p>
    <w:p w:rsidR="009E3AA1" w:rsidRDefault="009E3AA1" w:rsidP="009E3AA1">
      <w:pPr>
        <w:pStyle w:val="a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8. Создали</w:t>
      </w:r>
      <w:r w:rsidRPr="00813E9A">
        <w:rPr>
          <w:color w:val="000000"/>
          <w:sz w:val="28"/>
          <w:szCs w:val="28"/>
        </w:rPr>
        <w:t xml:space="preserve"> еще один каталог.</w:t>
      </w:r>
    </w:p>
    <w:p w:rsidR="006D3F71" w:rsidRDefault="009E3AA1" w:rsidP="009E3AA1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6" behindDoc="0" locked="0" layoutInCell="1" allowOverlap="1" wp14:anchorId="0F60895A" wp14:editId="0582009F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428920" cy="200162"/>
            <wp:effectExtent l="0" t="0" r="0" b="9525"/>
            <wp:wrapSquare wrapText="bothSides"/>
            <wp:docPr id="6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920" cy="2001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D3F71" w:rsidRDefault="006D3F71" w:rsidP="009E3AA1">
      <w:pPr>
        <w:pStyle w:val="Standard"/>
      </w:pPr>
    </w:p>
    <w:p w:rsidR="009E3AA1" w:rsidRDefault="009E3AA1" w:rsidP="009E3AA1">
      <w:pPr>
        <w:pStyle w:val="a5"/>
        <w:jc w:val="both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375EEBD9" wp14:editId="4F8AB4E7">
            <wp:simplePos x="0" y="0"/>
            <wp:positionH relativeFrom="margin">
              <wp:align>left</wp:align>
            </wp:positionH>
            <wp:positionV relativeFrom="paragraph">
              <wp:posOffset>716915</wp:posOffset>
            </wp:positionV>
            <wp:extent cx="5010116" cy="533515"/>
            <wp:effectExtent l="0" t="0" r="635" b="0"/>
            <wp:wrapSquare wrapText="bothSides"/>
            <wp:docPr id="7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16" cy="5335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9. Установили</w:t>
      </w:r>
      <w:r w:rsidRPr="00813E9A">
        <w:rPr>
          <w:color w:val="000000"/>
          <w:sz w:val="28"/>
          <w:szCs w:val="28"/>
        </w:rPr>
        <w:t xml:space="preserve"> дополнительную связь объединенного файла с новым каталогом, но под другим именем.</w:t>
      </w:r>
    </w:p>
    <w:p w:rsidR="006D3F71" w:rsidRDefault="006D3F71" w:rsidP="009E3AA1">
      <w:pPr>
        <w:pStyle w:val="Standard"/>
      </w:pPr>
    </w:p>
    <w:p w:rsidR="009E3AA1" w:rsidRDefault="009E3AA1" w:rsidP="009E3AA1">
      <w:pPr>
        <w:pStyle w:val="Standard"/>
      </w:pPr>
    </w:p>
    <w:p w:rsidR="009E3AA1" w:rsidRDefault="009E3AA1" w:rsidP="009E3AA1">
      <w:pPr>
        <w:pStyle w:val="Standard"/>
      </w:pPr>
    </w:p>
    <w:p w:rsidR="009E3AA1" w:rsidRDefault="00153BE8" w:rsidP="00153BE8">
      <w:pPr>
        <w:pStyle w:val="a5"/>
        <w:jc w:val="both"/>
      </w:pPr>
      <w:r>
        <w:rPr>
          <w:color w:val="000000"/>
          <w:sz w:val="28"/>
          <w:szCs w:val="28"/>
        </w:rPr>
        <w:t>10. Создали</w:t>
      </w:r>
      <w:r w:rsidRPr="00813E9A">
        <w:rPr>
          <w:color w:val="000000"/>
          <w:sz w:val="28"/>
          <w:szCs w:val="28"/>
        </w:rPr>
        <w:t xml:space="preserve"> символическую связь.</w:t>
      </w:r>
    </w:p>
    <w:p w:rsidR="006D3F71" w:rsidRDefault="00153BE8" w:rsidP="009E3AA1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7" behindDoc="0" locked="0" layoutInCell="1" allowOverlap="1" wp14:anchorId="7B0FBE0E" wp14:editId="25FB13AD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5162400" cy="190442"/>
            <wp:effectExtent l="0" t="0" r="0" b="635"/>
            <wp:wrapSquare wrapText="bothSides"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1904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53BE8" w:rsidRDefault="00153BE8" w:rsidP="009E3AA1">
      <w:pPr>
        <w:pStyle w:val="Standard"/>
      </w:pPr>
    </w:p>
    <w:p w:rsidR="00153BE8" w:rsidRDefault="00153BE8" w:rsidP="00153BE8">
      <w:pPr>
        <w:pStyle w:val="a5"/>
        <w:jc w:val="both"/>
      </w:pPr>
      <w:r>
        <w:rPr>
          <w:noProof/>
        </w:rPr>
        <w:drawing>
          <wp:anchor distT="0" distB="0" distL="114300" distR="114300" simplePos="0" relativeHeight="8" behindDoc="0" locked="0" layoutInCell="1" allowOverlap="1" wp14:anchorId="1776907F" wp14:editId="3A92192D">
            <wp:simplePos x="0" y="0"/>
            <wp:positionH relativeFrom="margin">
              <wp:align>right</wp:align>
            </wp:positionH>
            <wp:positionV relativeFrom="paragraph">
              <wp:posOffset>707390</wp:posOffset>
            </wp:positionV>
            <wp:extent cx="6119996" cy="669240"/>
            <wp:effectExtent l="0" t="0" r="0" b="0"/>
            <wp:wrapSquare wrapText="bothSides"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6692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11. Сделали текущим новый каталог и вывел</w:t>
      </w:r>
      <w:r w:rsidRPr="00813E9A">
        <w:rPr>
          <w:color w:val="000000"/>
          <w:sz w:val="28"/>
          <w:szCs w:val="28"/>
        </w:rPr>
        <w:t>и на экран расширенный список информации о его файлах.</w:t>
      </w:r>
    </w:p>
    <w:p w:rsidR="00153BE8" w:rsidRDefault="00153BE8" w:rsidP="00153BE8">
      <w:pPr>
        <w:pStyle w:val="a5"/>
        <w:jc w:val="both"/>
        <w:rPr>
          <w:rFonts w:ascii="Liberation Serif" w:eastAsia="Droid Sans Fallback" w:hAnsi="Liberation Serif" w:cs="FreeSans"/>
          <w:kern w:val="3"/>
          <w:lang w:eastAsia="zh-CN" w:bidi="hi-IN"/>
        </w:rPr>
      </w:pPr>
    </w:p>
    <w:p w:rsidR="00153BE8" w:rsidRDefault="00153BE8" w:rsidP="00153BE8">
      <w:pPr>
        <w:pStyle w:val="a5"/>
        <w:jc w:val="both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9" behindDoc="0" locked="0" layoutInCell="1" allowOverlap="1" wp14:anchorId="1301DE0A" wp14:editId="49AFEACB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3724195" cy="552599"/>
            <wp:effectExtent l="0" t="0" r="0" b="0"/>
            <wp:wrapSquare wrapText="bothSides"/>
            <wp:docPr id="10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195" cy="5525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12. Произвели</w:t>
      </w:r>
      <w:r w:rsidRPr="00813E9A">
        <w:rPr>
          <w:color w:val="000000"/>
          <w:sz w:val="28"/>
          <w:szCs w:val="28"/>
        </w:rPr>
        <w:t xml:space="preserve"> поиск заданной последовательности символов в файлах текущей ди</w:t>
      </w:r>
      <w:r>
        <w:rPr>
          <w:color w:val="000000"/>
          <w:sz w:val="28"/>
          <w:szCs w:val="28"/>
        </w:rPr>
        <w:t>ректории и получили</w:t>
      </w:r>
      <w:r w:rsidRPr="00813E9A">
        <w:rPr>
          <w:color w:val="000000"/>
          <w:sz w:val="28"/>
          <w:szCs w:val="28"/>
        </w:rPr>
        <w:t xml:space="preserve"> перечень соответствующих файлов.</w:t>
      </w: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6D3F71" w:rsidRDefault="006D3F71" w:rsidP="009E3AA1">
      <w:pPr>
        <w:pStyle w:val="Standard"/>
      </w:pPr>
    </w:p>
    <w:p w:rsidR="00153BE8" w:rsidRDefault="00153BE8" w:rsidP="00153BE8">
      <w:pPr>
        <w:pStyle w:val="a5"/>
        <w:jc w:val="both"/>
        <w:rPr>
          <w:color w:val="000000"/>
          <w:sz w:val="28"/>
          <w:szCs w:val="28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10" behindDoc="0" locked="0" layoutInCell="1" allowOverlap="1" wp14:anchorId="1A7B7845" wp14:editId="0DC1A52B">
            <wp:simplePos x="0" y="0"/>
            <wp:positionH relativeFrom="margin">
              <wp:align>left</wp:align>
            </wp:positionH>
            <wp:positionV relativeFrom="paragraph">
              <wp:posOffset>659765</wp:posOffset>
            </wp:positionV>
            <wp:extent cx="3800520" cy="1714682"/>
            <wp:effectExtent l="0" t="0" r="0" b="0"/>
            <wp:wrapSquare wrapText="bothSides"/>
            <wp:docPr id="11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520" cy="17146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bookmarkEnd w:id="0"/>
      <w:r>
        <w:rPr>
          <w:color w:val="000000"/>
          <w:sz w:val="28"/>
          <w:szCs w:val="28"/>
        </w:rPr>
        <w:t>13. Получили</w:t>
      </w:r>
      <w:r w:rsidRPr="00813E9A">
        <w:rPr>
          <w:color w:val="000000"/>
          <w:sz w:val="28"/>
          <w:szCs w:val="28"/>
        </w:rPr>
        <w:t xml:space="preserve"> информацию об активных процессах и имена других пользователей.</w:t>
      </w:r>
    </w:p>
    <w:p w:rsidR="006D3F71" w:rsidRDefault="006D3F71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Default="00153BE8" w:rsidP="009E3AA1">
      <w:pPr>
        <w:pStyle w:val="Standard"/>
      </w:pPr>
    </w:p>
    <w:p w:rsidR="00153BE8" w:rsidRPr="00813E9A" w:rsidRDefault="00153BE8" w:rsidP="00153BE8">
      <w:pPr>
        <w:pStyle w:val="1"/>
      </w:pPr>
      <w:r w:rsidRPr="00813E9A">
        <w:t>Контрольные вопросы</w:t>
      </w:r>
    </w:p>
    <w:p w:rsidR="00153BE8" w:rsidRPr="00153BE8" w:rsidRDefault="00153BE8" w:rsidP="00153BE8">
      <w:pPr>
        <w:pStyle w:val="a5"/>
        <w:jc w:val="both"/>
        <w:rPr>
          <w:b/>
          <w:color w:val="000000"/>
          <w:sz w:val="26"/>
          <w:szCs w:val="26"/>
        </w:rPr>
      </w:pPr>
      <w:r w:rsidRPr="00153BE8">
        <w:rPr>
          <w:b/>
          <w:color w:val="000000"/>
          <w:sz w:val="26"/>
          <w:szCs w:val="26"/>
        </w:rPr>
        <w:t>1. Что считается файлами в OC LINUX?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В операционной системе LINUX файлами считаются обычные файлы, каталоги, а также специальные файлы, соответствующие периферийным устройствам (каждое устройство представляется в виде файла). Доступ ко всем файлам однотипный, в том числе, и к файлам периферийных устройств. Такой подход обеспечивает независимость программы пользователя от особенностей ввода/вывода на конкретное внешнее устройство.</w:t>
      </w:r>
    </w:p>
    <w:p w:rsidR="00153BE8" w:rsidRPr="00153BE8" w:rsidRDefault="00153BE8" w:rsidP="00153BE8">
      <w:pPr>
        <w:pStyle w:val="a5"/>
        <w:jc w:val="both"/>
        <w:rPr>
          <w:b/>
          <w:color w:val="000000"/>
          <w:sz w:val="26"/>
          <w:szCs w:val="26"/>
        </w:rPr>
      </w:pPr>
      <w:r w:rsidRPr="00153BE8">
        <w:rPr>
          <w:b/>
          <w:color w:val="000000"/>
          <w:sz w:val="26"/>
          <w:szCs w:val="26"/>
        </w:rPr>
        <w:t>2. Объясните назначение связей с файлами и способы их создания.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Один файл можно сделать принадлежащим нескольким каталогам. Для этого используется команда ln (link):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ln &lt;имя файла 1&gt; &lt;имя файла 2&gt;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Имя 1-го файла - это полное составное имя файла, с которым устанавливается связь; имя 2-го файла - это полное имя файла в новом каталоге, где будет использоваться эта связь. Новое имя может не отличаться от старого. Каждый файл может иметь несколько связей, т.е. он может использоваться в разных каталогах под разными именами. Команда ln с аргументом -s создает символическую связь: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ln -s &lt;имя файла 1&gt; &lt;имя файла 2&gt;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lastRenderedPageBreak/>
        <w:t>Здесь имя 2-го файла является именем символической связи. Символическая связь является особым видом файла, в котором хранится имя файла, на который символическая связь ссылается. LINUX работает с символической связью не так, как с обычным файлом - например, при выводе на экран содержимого символической связи появятся данные файла, на который эта символическая связь ссылается.</w:t>
      </w:r>
    </w:p>
    <w:p w:rsidR="00153BE8" w:rsidRPr="00153BE8" w:rsidRDefault="00153BE8" w:rsidP="00153BE8">
      <w:pPr>
        <w:pStyle w:val="a5"/>
        <w:jc w:val="both"/>
        <w:rPr>
          <w:b/>
          <w:color w:val="000000"/>
          <w:sz w:val="26"/>
          <w:szCs w:val="26"/>
        </w:rPr>
      </w:pPr>
      <w:r w:rsidRPr="00153BE8">
        <w:rPr>
          <w:b/>
          <w:color w:val="000000"/>
          <w:sz w:val="26"/>
          <w:szCs w:val="26"/>
        </w:rPr>
        <w:t>3. Что определяет атрибуты файлов и каким образом их можно просмотреть и изменить?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В LINUX различаются 3 уровня доступа к файлам и каталогам: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1) доступ владельца файла;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2) доступ группы пользователей, к которой принадлежит владелец файла;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3) остальные пользователи.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Для каждого уровня существуют свои байты атрибутов, значение которых расшифровывается следующим образом: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r – разрешение на чтение;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w – разрешение на запись;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x – разрешение на выполнение;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- – отсутствие разрешения.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Первый символ байта атрибутов определяет тип файла и может интерпретироваться со следующими значениями: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- – обычный файл;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d – каталог;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l – символическая связь;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в – блок-ориентированный специальный файл, который соответствует таким периферийным устройствам, как накопители на магнитных дисках;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с – байт-ориентированный специальный файл, который может соответствовать таким периферийным устройствам как принтер, терминал.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lastRenderedPageBreak/>
        <w:t>В домашнем каталоге пользователь имеет полный доступ к файлам (READ, WRITE, EXECUTE; r, w, x).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Атрибуты файла можно просмотреть командой ls –l и они представляются в следующем формате: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d rwx rwx rwx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| | | |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| | | | Доступ для остальных пользователей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| | | Доступ к файлу для членов группы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| | Доступ к файлу владельца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| Тип файла (директория)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</w:rPr>
      </w:pPr>
      <w:r w:rsidRPr="00153BE8">
        <w:rPr>
          <w:color w:val="000000"/>
          <w:sz w:val="26"/>
          <w:szCs w:val="26"/>
        </w:rPr>
        <w:t>Пример. Командой ls –l получим листинг содержимого текущей директории student: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  <w:lang w:val="en-US"/>
        </w:rPr>
      </w:pPr>
      <w:r w:rsidRPr="00153BE8">
        <w:rPr>
          <w:color w:val="000000"/>
          <w:sz w:val="26"/>
          <w:szCs w:val="26"/>
          <w:lang w:val="en-US"/>
        </w:rPr>
        <w:t>- rwx --- --- 2 student 100 Mar 10 10:30 file_1</w:t>
      </w:r>
    </w:p>
    <w:p w:rsidR="00153BE8" w:rsidRPr="00153BE8" w:rsidRDefault="00153BE8" w:rsidP="00153BE8">
      <w:pPr>
        <w:pStyle w:val="a5"/>
        <w:jc w:val="both"/>
        <w:rPr>
          <w:color w:val="000000"/>
          <w:sz w:val="26"/>
          <w:szCs w:val="26"/>
          <w:lang w:val="en-US"/>
        </w:rPr>
      </w:pPr>
      <w:r w:rsidRPr="00153BE8">
        <w:rPr>
          <w:color w:val="000000"/>
          <w:sz w:val="26"/>
          <w:szCs w:val="26"/>
          <w:lang w:val="en-US"/>
        </w:rPr>
        <w:t>- rwx --- r-- 1 adm 200 May 20 11:15 file_2</w:t>
      </w:r>
    </w:p>
    <w:p w:rsidR="00153BE8" w:rsidRPr="00153BE8" w:rsidRDefault="00153BE8" w:rsidP="00153BE8">
      <w:pPr>
        <w:pStyle w:val="a5"/>
        <w:rPr>
          <w:color w:val="000000"/>
          <w:sz w:val="26"/>
          <w:szCs w:val="26"/>
          <w:lang w:val="en-US"/>
        </w:rPr>
      </w:pPr>
      <w:r w:rsidRPr="00153BE8">
        <w:rPr>
          <w:color w:val="000000"/>
          <w:sz w:val="26"/>
          <w:szCs w:val="26"/>
          <w:lang w:val="en-US"/>
        </w:rPr>
        <w:t>- rwx --- r-- 1 student 100 May 20 12:50 file_</w:t>
      </w:r>
    </w:p>
    <w:p w:rsidR="00153BE8" w:rsidRPr="00153BE8" w:rsidRDefault="00153BE8" w:rsidP="00153BE8">
      <w:pPr>
        <w:pStyle w:val="a5"/>
        <w:jc w:val="both"/>
        <w:rPr>
          <w:b/>
          <w:color w:val="000000"/>
          <w:sz w:val="26"/>
          <w:szCs w:val="26"/>
        </w:rPr>
      </w:pPr>
      <w:r w:rsidRPr="00153BE8">
        <w:rPr>
          <w:b/>
          <w:color w:val="000000"/>
          <w:sz w:val="26"/>
          <w:szCs w:val="26"/>
        </w:rPr>
        <w:t>4. Какие методы создания и удаления файлов, каталогов Вы знаете?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Текстовый файл в терминале Linux можно создать тремя способами.</w:t>
      </w:r>
    </w:p>
    <w:p w:rsidR="00153BE8" w:rsidRPr="00153BE8" w:rsidRDefault="00153BE8" w:rsidP="00153BE8">
      <w:pPr>
        <w:widowControl/>
        <w:numPr>
          <w:ilvl w:val="0"/>
          <w:numId w:val="1"/>
        </w:numPr>
        <w:suppressAutoHyphens w:val="0"/>
        <w:autoSpaceDN/>
        <w:jc w:val="both"/>
        <w:textAlignment w:val="auto"/>
        <w:rPr>
          <w:sz w:val="26"/>
          <w:szCs w:val="26"/>
        </w:rPr>
      </w:pPr>
      <w:hyperlink r:id="rId18" w:anchor="1-%D1%81-%D0%BF%D0%BE%D0%BC%D0%BE%D1%89%D1%8C%D1%8E-%D0%BA%D0%BE%D0%BC%D0%B0%D0%BD%D0%B4%D1%8B-touch" w:history="1"/>
      <w:r w:rsidRPr="00153BE8">
        <w:rPr>
          <w:sz w:val="26"/>
          <w:szCs w:val="26"/>
        </w:rPr>
        <w:t>С помощью команды touch:</w:t>
      </w:r>
    </w:p>
    <w:p w:rsidR="00153BE8" w:rsidRPr="00153BE8" w:rsidRDefault="00153BE8" w:rsidP="00153BE8">
      <w:pPr>
        <w:widowControl/>
        <w:numPr>
          <w:ilvl w:val="0"/>
          <w:numId w:val="1"/>
        </w:numPr>
        <w:suppressAutoHyphens w:val="0"/>
        <w:autoSpaceDN/>
        <w:jc w:val="both"/>
        <w:textAlignment w:val="auto"/>
        <w:rPr>
          <w:sz w:val="26"/>
          <w:szCs w:val="26"/>
        </w:rPr>
      </w:pPr>
      <w:r w:rsidRPr="00153BE8">
        <w:rPr>
          <w:sz w:val="26"/>
          <w:szCs w:val="26"/>
        </w:rPr>
        <w:t>С помощью перенаправления стандартного потока вывода любой команды.</w:t>
      </w:r>
    </w:p>
    <w:p w:rsidR="00153BE8" w:rsidRPr="00153BE8" w:rsidRDefault="00153BE8" w:rsidP="00153BE8">
      <w:pPr>
        <w:widowControl/>
        <w:numPr>
          <w:ilvl w:val="0"/>
          <w:numId w:val="1"/>
        </w:numPr>
        <w:suppressAutoHyphens w:val="0"/>
        <w:autoSpaceDN/>
        <w:jc w:val="both"/>
        <w:textAlignment w:val="auto"/>
        <w:rPr>
          <w:sz w:val="26"/>
          <w:szCs w:val="26"/>
        </w:rPr>
      </w:pPr>
      <w:r w:rsidRPr="00153BE8">
        <w:rPr>
          <w:sz w:val="26"/>
          <w:szCs w:val="26"/>
        </w:rPr>
        <w:t>С помощью любого текстового редактора, консольного или с графическим интерфейсом.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Для удаления файлов используется команда "rm" (от англ. remove).</w:t>
      </w:r>
    </w:p>
    <w:p w:rsidR="00153BE8" w:rsidRPr="00153BE8" w:rsidRDefault="00153BE8" w:rsidP="00153BE8">
      <w:pPr>
        <w:pStyle w:val="a5"/>
        <w:jc w:val="both"/>
        <w:rPr>
          <w:b/>
          <w:color w:val="000000"/>
          <w:sz w:val="26"/>
          <w:szCs w:val="26"/>
        </w:rPr>
      </w:pPr>
      <w:r w:rsidRPr="00153BE8">
        <w:rPr>
          <w:b/>
          <w:color w:val="000000"/>
          <w:sz w:val="26"/>
          <w:szCs w:val="26"/>
        </w:rPr>
        <w:t>5. В чем заключается поиск по шаблону?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Регулярное выражение — это шаблон, пользуясь которым программы вроде sed или awk фильтруют тексты. В шаблонах используются обычные ASCII-символы, представляющие сами себя, и так называемые метасимволы, которые играют особую роль, например, позволяя ссылаться на некие группы символов.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Для поиска символов по шаблону можено использовать команды /</w:t>
      </w:r>
      <w:proofErr w:type="gramStart"/>
      <w:r w:rsidRPr="00153BE8">
        <w:rPr>
          <w:sz w:val="26"/>
          <w:szCs w:val="26"/>
        </w:rPr>
        <w:t>, ?</w:t>
      </w:r>
      <w:proofErr w:type="gramEnd"/>
      <w:r w:rsidRPr="00153BE8">
        <w:rPr>
          <w:sz w:val="26"/>
          <w:szCs w:val="26"/>
        </w:rPr>
        <w:t xml:space="preserve">, n и N. Эти команды позволяют осуществлять поиск вперед и назад в буфере следующего появления указанного </w:t>
      </w:r>
      <w:r w:rsidRPr="00153BE8">
        <w:rPr>
          <w:sz w:val="26"/>
          <w:szCs w:val="26"/>
        </w:rPr>
        <w:lastRenderedPageBreak/>
        <w:t>шаблона символов. Команды n и N позволяют повторить последний поиск.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Команда / и следующий за ней шаблон (/pattern) ведет поиск вперед по буферу следующего появления символов, указанных в шаблоне и помещает курсор на первый символ из шаблона. Например, командная строка: /Hello world&lt;CR&gt; находит первое появление в буфере слов Hello world и помещает курсор под буквой H.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proofErr w:type="gramStart"/>
      <w:r w:rsidRPr="00153BE8">
        <w:rPr>
          <w:sz w:val="26"/>
          <w:szCs w:val="26"/>
        </w:rPr>
        <w:t>Команда ?</w:t>
      </w:r>
      <w:proofErr w:type="gramEnd"/>
      <w:r w:rsidRPr="00153BE8">
        <w:rPr>
          <w:sz w:val="26"/>
          <w:szCs w:val="26"/>
        </w:rPr>
        <w:t xml:space="preserve"> и следующий за ней шаблон (?pattern) ведет поиск в обратном направлении в буфере первого появления символов, указанных в шаблоне и помещает курсор на первый из этих символов. Например, командная строка</w:t>
      </w:r>
      <w:proofErr w:type="gramStart"/>
      <w:r w:rsidRPr="00153BE8">
        <w:rPr>
          <w:sz w:val="26"/>
          <w:szCs w:val="26"/>
        </w:rPr>
        <w:t>: ?data</w:t>
      </w:r>
      <w:proofErr w:type="gramEnd"/>
      <w:r w:rsidRPr="00153BE8">
        <w:rPr>
          <w:sz w:val="26"/>
          <w:szCs w:val="26"/>
        </w:rPr>
        <w:t xml:space="preserve"> set design&lt;CR&gt; находит предыдущее появление в буфере слов data set design и помещает курсор под буквой d в слове data.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Эти команды поиска не выполняют циклически возврат в случае окончания строки во время поиска двух или более слов. Например, если нужно найти появление Hello world и окажется, что слово Hello находится в конце одной строки, а слово world - первое слово последующей строки, то эти команды не найдут Hello world.</w:t>
      </w:r>
    </w:p>
    <w:p w:rsidR="00153BE8" w:rsidRPr="00153BE8" w:rsidRDefault="00153BE8" w:rsidP="00153BE8">
      <w:pPr>
        <w:pStyle w:val="a5"/>
        <w:jc w:val="both"/>
        <w:rPr>
          <w:b/>
          <w:color w:val="000000"/>
          <w:sz w:val="26"/>
          <w:szCs w:val="26"/>
        </w:rPr>
      </w:pPr>
      <w:r w:rsidRPr="00153BE8">
        <w:rPr>
          <w:b/>
          <w:color w:val="000000"/>
          <w:sz w:val="26"/>
          <w:szCs w:val="26"/>
        </w:rPr>
        <w:t>6. Какой командой можно получить список работающих пользователей и сохранить его в файле?</w:t>
      </w:r>
    </w:p>
    <w:p w:rsidR="00153BE8" w:rsidRPr="00153BE8" w:rsidRDefault="00153BE8" w:rsidP="00153BE8">
      <w:pPr>
        <w:pStyle w:val="a5"/>
        <w:jc w:val="both"/>
        <w:rPr>
          <w:bCs/>
          <w:color w:val="000000"/>
          <w:sz w:val="26"/>
          <w:szCs w:val="26"/>
        </w:rPr>
      </w:pPr>
      <w:r w:rsidRPr="00153BE8">
        <w:rPr>
          <w:bCs/>
          <w:color w:val="000000"/>
          <w:sz w:val="26"/>
          <w:szCs w:val="26"/>
        </w:rPr>
        <w:t xml:space="preserve">Информацию о работающих пользователях можно получить с помощью команды who </w:t>
      </w:r>
      <w:r w:rsidRPr="00153BE8">
        <w:rPr>
          <w:b/>
          <w:bCs/>
          <w:color w:val="000000"/>
          <w:sz w:val="26"/>
          <w:szCs w:val="26"/>
        </w:rPr>
        <w:t>[am i]</w:t>
      </w:r>
      <w:r w:rsidRPr="00153BE8">
        <w:rPr>
          <w:bCs/>
          <w:color w:val="000000"/>
          <w:sz w:val="26"/>
          <w:szCs w:val="26"/>
        </w:rPr>
        <w:t>.</w:t>
      </w: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 xml:space="preserve">Сохранить список пользователей в файле можно следующим образом: </w:t>
      </w:r>
    </w:p>
    <w:p w:rsidR="00153BE8" w:rsidRPr="00153BE8" w:rsidRDefault="00153BE8" w:rsidP="00153BE8">
      <w:pPr>
        <w:jc w:val="both"/>
        <w:rPr>
          <w:b/>
          <w:sz w:val="26"/>
          <w:szCs w:val="26"/>
        </w:rPr>
      </w:pPr>
      <w:proofErr w:type="gramStart"/>
      <w:r w:rsidRPr="00153BE8">
        <w:rPr>
          <w:b/>
          <w:sz w:val="26"/>
          <w:szCs w:val="26"/>
        </w:rPr>
        <w:t>команда &gt;</w:t>
      </w:r>
      <w:proofErr w:type="gramEnd"/>
      <w:r w:rsidRPr="00153BE8">
        <w:rPr>
          <w:b/>
          <w:sz w:val="26"/>
          <w:szCs w:val="26"/>
        </w:rPr>
        <w:t>&gt; logfile.txt</w:t>
      </w:r>
    </w:p>
    <w:p w:rsidR="00153BE8" w:rsidRPr="00153BE8" w:rsidRDefault="00153BE8" w:rsidP="00153BE8">
      <w:pPr>
        <w:jc w:val="both"/>
        <w:rPr>
          <w:b/>
          <w:sz w:val="26"/>
          <w:szCs w:val="26"/>
        </w:rPr>
      </w:pPr>
    </w:p>
    <w:p w:rsidR="00153BE8" w:rsidRPr="00153BE8" w:rsidRDefault="00153BE8" w:rsidP="00153BE8">
      <w:pPr>
        <w:jc w:val="both"/>
        <w:rPr>
          <w:sz w:val="26"/>
          <w:szCs w:val="26"/>
        </w:rPr>
      </w:pPr>
      <w:r w:rsidRPr="00153BE8">
        <w:rPr>
          <w:sz w:val="26"/>
          <w:szCs w:val="26"/>
        </w:rPr>
        <w:t>Стандартный поток вывода данных (StdOut) будет перенаправлен в файл и отображаться в терминале не будет. Если файл уже существует, то новые данные будут дописаны в конец файла.</w:t>
      </w:r>
    </w:p>
    <w:p w:rsidR="00153BE8" w:rsidRDefault="00153BE8" w:rsidP="009E3AA1">
      <w:pPr>
        <w:pStyle w:val="Standard"/>
      </w:pPr>
    </w:p>
    <w:sectPr w:rsidR="00153BE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53BE8">
      <w:r>
        <w:separator/>
      </w:r>
    </w:p>
  </w:endnote>
  <w:endnote w:type="continuationSeparator" w:id="0">
    <w:p w:rsidR="00000000" w:rsidRDefault="0015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53BE8">
      <w:r>
        <w:rPr>
          <w:color w:val="000000"/>
        </w:rPr>
        <w:separator/>
      </w:r>
    </w:p>
  </w:footnote>
  <w:footnote w:type="continuationSeparator" w:id="0">
    <w:p w:rsidR="00000000" w:rsidRDefault="00153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1C53FF"/>
    <w:multiLevelType w:val="hybridMultilevel"/>
    <w:tmpl w:val="65F24B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6D3F71"/>
    <w:rsid w:val="00153BE8"/>
    <w:rsid w:val="006D3F71"/>
    <w:rsid w:val="009E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040C8"/>
  <w15:docId w15:val="{6A23099A-B1AD-4988-A172-27FA3778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paragraph" w:styleId="1">
    <w:name w:val="heading 1"/>
    <w:basedOn w:val="a"/>
    <w:next w:val="a"/>
    <w:link w:val="10"/>
    <w:qFormat/>
    <w:rsid w:val="00153BE8"/>
    <w:pPr>
      <w:keepNext/>
      <w:widowControl/>
      <w:suppressAutoHyphens w:val="0"/>
      <w:autoSpaceDN/>
      <w:spacing w:before="240" w:after="60"/>
      <w:textAlignment w:val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Normal (Web)"/>
    <w:basedOn w:val="a"/>
    <w:rsid w:val="009E3AA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10">
    <w:name w:val="Заголовок 1 Знак"/>
    <w:basedOn w:val="a0"/>
    <w:link w:val="1"/>
    <w:rsid w:val="00153BE8"/>
    <w:rPr>
      <w:rFonts w:ascii="Arial" w:eastAsia="Times New Roman" w:hAnsi="Arial" w:cs="Arial"/>
      <w:b/>
      <w:bCs/>
      <w:kern w:val="32"/>
      <w:sz w:val="32"/>
      <w:szCs w:val="3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linuxrussia.com/terminal-create-delete-move-cop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</dc:creator>
  <cp:lastModifiedBy>alexa</cp:lastModifiedBy>
  <cp:revision>2</cp:revision>
  <dcterms:created xsi:type="dcterms:W3CDTF">2021-11-03T10:16:00Z</dcterms:created>
  <dcterms:modified xsi:type="dcterms:W3CDTF">2021-11-03T10:16:00Z</dcterms:modified>
</cp:coreProperties>
</file>